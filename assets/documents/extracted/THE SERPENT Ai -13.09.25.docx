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6A6E" w14:textId="77777777" w:rsidR="00D52843" w:rsidRDefault="00D52843" w:rsidP="00D52843">
      <w:pPr>
        <w:spacing w:after="40"/>
      </w:pPr>
      <w:r>
        <w:rPr>
          <w:noProof/>
        </w:rPr>
        <w:drawing>
          <wp:inline distT="0" distB="0" distL="0" distR="0" wp14:anchorId="0261D4F8" wp14:editId="7042937A">
            <wp:extent cx="609600" cy="1028700"/>
            <wp:effectExtent l="0" t="0" r="0" b="0"/>
            <wp:docPr id="901470558" name="Picture 1" descr="A logo with a point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0558" name="Picture 1" descr="A logo with a point in the midd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51" cy="10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E476" w14:textId="56B55554" w:rsidR="00C85426" w:rsidRPr="00575640" w:rsidRDefault="00210C31" w:rsidP="00C85426">
      <w:pPr>
        <w:spacing w:after="40"/>
        <w:rPr>
          <w:rFonts w:ascii="Arial" w:hAnsi="Arial" w:cs="Arial"/>
          <w:b/>
          <w:bCs/>
          <w:color w:val="747474" w:themeColor="background2" w:themeShade="80"/>
        </w:rPr>
      </w:pPr>
      <w:r>
        <w:rPr>
          <w:rFonts w:ascii="Arial" w:hAnsi="Arial" w:cs="Arial"/>
          <w:b/>
          <w:bCs/>
          <w:noProof/>
          <w:color w:val="E8E8E8" w:themeColor="background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A61597" wp14:editId="23D373E8">
                <wp:simplePos x="0" y="0"/>
                <wp:positionH relativeFrom="column">
                  <wp:posOffset>-39757</wp:posOffset>
                </wp:positionH>
                <wp:positionV relativeFrom="paragraph">
                  <wp:posOffset>195028</wp:posOffset>
                </wp:positionV>
                <wp:extent cx="6920199" cy="7791561"/>
                <wp:effectExtent l="0" t="12700" r="0" b="0"/>
                <wp:wrapNone/>
                <wp:docPr id="29241710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199" cy="7791561"/>
                          <a:chOff x="-6367" y="0"/>
                          <a:chExt cx="6920199" cy="7390020"/>
                        </a:xfrm>
                      </wpg:grpSpPr>
                      <wps:wsp>
                        <wps:cNvPr id="1139273355" name="Text Box 1"/>
                        <wps:cNvSpPr txBox="1"/>
                        <wps:spPr>
                          <a:xfrm>
                            <a:off x="0" y="2730112"/>
                            <a:ext cx="2800985" cy="2024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C62F18" w14:textId="14917625" w:rsidR="00D52843" w:rsidRPr="00D76F01" w:rsidRDefault="00575640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ISBN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D76F01"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9781918204025</w:t>
                              </w:r>
                            </w:p>
                            <w:p w14:paraId="77098F4C" w14:textId="6958482A" w:rsidR="00575640" w:rsidRPr="00D76F01" w:rsidRDefault="00575640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PRICE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D76F01"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£</w:t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15.00</w:t>
                              </w:r>
                            </w:p>
                            <w:p w14:paraId="44CB3FCF" w14:textId="5AE8CFEA" w:rsidR="00575640" w:rsidRPr="00D76F01" w:rsidRDefault="00575640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PUBLICATION DATE</w:t>
                              </w:r>
                              <w:r w:rsidR="00D76F01"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21</w:t>
                              </w:r>
                              <w:r w:rsidR="00D76F01"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May</w:t>
                              </w:r>
                              <w:r w:rsidR="00D76F01"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2026</w:t>
                              </w:r>
                            </w:p>
                            <w:p w14:paraId="445BC2F0" w14:textId="77777777" w:rsidR="00D76F01" w:rsidRPr="00D76F01" w:rsidRDefault="00D76F01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FORMAT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Hardback</w:t>
                              </w:r>
                            </w:p>
                            <w:p w14:paraId="0F5249C2" w14:textId="68488A82" w:rsidR="00D76F01" w:rsidRPr="00D76F01" w:rsidRDefault="00D76F01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ILLUSTRATIONS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None</w:t>
                              </w:r>
                            </w:p>
                            <w:p w14:paraId="62E43F69" w14:textId="682394D0" w:rsidR="00D76F01" w:rsidRPr="00FD0274" w:rsidRDefault="00D76F01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EXTENT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8646F1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304</w:t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pages</w:t>
                              </w:r>
                            </w:p>
                            <w:p w14:paraId="6961983A" w14:textId="20AD7286" w:rsidR="00D76F01" w:rsidRPr="00D76F01" w:rsidRDefault="00D76F01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CATEGORY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Fiction</w:t>
                              </w:r>
                            </w:p>
                            <w:p w14:paraId="6019D74A" w14:textId="00978B32" w:rsidR="00D76F01" w:rsidRPr="00D76F01" w:rsidRDefault="00D76F01" w:rsidP="00D76F01">
                              <w:pPr>
                                <w:spacing w:after="40"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BIC CATEGORY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FB</w:t>
                              </w:r>
                            </w:p>
                            <w:p w14:paraId="5A651323" w14:textId="7DA7A44B" w:rsidR="00D76F01" w:rsidRPr="00FD0274" w:rsidRDefault="00D76F01" w:rsidP="00D76F01">
                              <w:pPr>
                                <w:spacing w:after="40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SIZE (h x w)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198</w:t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x </w:t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129</w:t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mm</w:t>
                              </w:r>
                            </w:p>
                            <w:p w14:paraId="729C1D13" w14:textId="74545FFE" w:rsidR="00D76F01" w:rsidRPr="00FD0274" w:rsidRDefault="00D76F01" w:rsidP="00D76F01">
                              <w:pPr>
                                <w:spacing w:after="40"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ab/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ab/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ab/>
                                <w:t>7.7</w:t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9</w:t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x 5.</w:t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07</w:t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in</w:t>
                              </w:r>
                            </w:p>
                            <w:p w14:paraId="6A14494D" w14:textId="2FC6FD5B" w:rsidR="00D76F01" w:rsidRPr="00D76F01" w:rsidRDefault="00D76F01" w:rsidP="00D76F01">
                              <w:pPr>
                                <w:spacing w:after="40"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RIGHTS</w:t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76F01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FD027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619938" name="Text Box 1"/>
                        <wps:cNvSpPr txBox="1"/>
                        <wps:spPr>
                          <a:xfrm>
                            <a:off x="-6367" y="5368513"/>
                            <a:ext cx="2743200" cy="1901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5D9943" w14:textId="77777777" w:rsidR="00FD29EC" w:rsidRDefault="00FD29EC" w:rsidP="00FD29EC">
                              <w:pPr>
                                <w:spacing w:after="120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Author Information</w:t>
                              </w:r>
                            </w:p>
                            <w:p w14:paraId="355ACC9B" w14:textId="039B7B70" w:rsidR="00FD29EC" w:rsidRDefault="003626BB" w:rsidP="003626BB">
                              <w:pPr>
                                <w:autoSpaceDE w:val="0"/>
                                <w:autoSpaceDN w:val="0"/>
                                <w:adjustRightInd w:val="0"/>
                                <w:spacing w:after="120"/>
                                <w:rPr>
                                  <w:rFonts w:ascii="Arial" w:hAnsi="Arial" w:cs="Arial"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197E0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  <w:t>Neil Gunn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  <w:t xml:space="preserve"> is the author of more than 20 </w:t>
                              </w:r>
                              <w:r w:rsidR="000158C5">
                                <w:rPr>
                                  <w:rFonts w:ascii="Arial" w:hAnsi="Arial" w:cs="Arial"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  <w:t>works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  <w:t xml:space="preserve"> of fiction and memoir. He was born in Dunbeath, Caithness and lived, worked, and wrote about life in the Highlands.</w:t>
                              </w:r>
                            </w:p>
                            <w:p w14:paraId="75D1D437" w14:textId="11105C38" w:rsidR="003626BB" w:rsidRPr="003626BB" w:rsidRDefault="003626BB" w:rsidP="003626BB">
                              <w:pPr>
                                <w:autoSpaceDE w:val="0"/>
                                <w:autoSpaceDN w:val="0"/>
                                <w:adjustRightInd w:val="0"/>
                                <w:spacing w:after="120"/>
                                <w:rPr>
                                  <w:rFonts w:ascii="Arial" w:hAnsi="Arial" w:cs="Arial"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  <w:t xml:space="preserve">Alan Taylor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0"/>
                                  <w:sz w:val="20"/>
                                  <w:szCs w:val="20"/>
                                </w:rPr>
                                <w:t>is an author and journalist, former deputy and managing editor at The Scotsman and writer-at-large for the Sunday Herald. He lives in the Scottish Borders.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451714" name="Text Box 1"/>
                        <wps:cNvSpPr txBox="1"/>
                        <wps:spPr>
                          <a:xfrm>
                            <a:off x="3017637" y="0"/>
                            <a:ext cx="3896195" cy="7390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EE024" w14:textId="411B7A2B" w:rsidR="00FD29EC" w:rsidRPr="00E75356" w:rsidRDefault="0015754D" w:rsidP="00FD29EC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64"/>
                                  <w:szCs w:val="64"/>
                                </w:rPr>
                                <w:t xml:space="preserve">The </w:t>
                              </w:r>
                              <w:r w:rsidR="00191D75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64"/>
                                  <w:szCs w:val="64"/>
                                </w:rPr>
                                <w:t>Serpent</w:t>
                              </w:r>
                            </w:p>
                            <w:p w14:paraId="62199626" w14:textId="77777777" w:rsidR="00FD0274" w:rsidRDefault="0015754D" w:rsidP="00FD29EC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28"/>
                                  <w:szCs w:val="28"/>
                                </w:rPr>
                              </w:pPr>
                              <w:r w:rsidRPr="00FD29EC"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28"/>
                                  <w:szCs w:val="28"/>
                                </w:rPr>
                                <w:t>Neil M Gunn</w:t>
                              </w:r>
                            </w:p>
                            <w:p w14:paraId="38D10D1B" w14:textId="732C0048" w:rsidR="00E75356" w:rsidRPr="00E75356" w:rsidRDefault="00E75356" w:rsidP="00FD29EC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747474" w:themeColor="background2" w:themeShade="80"/>
                                  <w:sz w:val="22"/>
                                  <w:szCs w:val="22"/>
                                </w:rPr>
                                <w:t xml:space="preserve">Introduction by Alan Taylor </w:t>
                              </w:r>
                            </w:p>
                            <w:p w14:paraId="0AA21E2D" w14:textId="77777777" w:rsidR="00B93E67" w:rsidRPr="00AB5EEA" w:rsidRDefault="00B93E67" w:rsidP="00FD29EC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5C145348" w14:textId="77777777" w:rsidR="00EB27D6" w:rsidRPr="00E6370A" w:rsidRDefault="00EB27D6" w:rsidP="00EB27D6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6370A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An old man living at the height of his powers of recall and memory tells the story of his life on the day of his death from the vantage point on a hill above the village where he was born.  </w:t>
                              </w:r>
                            </w:p>
                            <w:p w14:paraId="12CBD424" w14:textId="77777777" w:rsidR="00EB27D6" w:rsidRPr="00E6370A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30961A88" w14:textId="457187A1" w:rsidR="00EB27D6" w:rsidRPr="00E6370A" w:rsidRDefault="00EB27D6" w:rsidP="00EB27D6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6370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Quietly narrated and yet raging with will and the passion of youth, this is a novel about fathers and sons, hope and hope’s death, and how we might live in the world before leaving it. In the company of such masterpieces as Seethaler’s</w:t>
                              </w:r>
                              <w:r w:rsidRPr="00E6370A">
                                <w:rPr>
                                  <w:rFonts w:ascii="Arial" w:hAnsi="Arial" w:cs="Arial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A Whole Life</w:t>
                              </w:r>
                              <w:r w:rsidRPr="00E6370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and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6370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Tolstoy’s The</w:t>
                              </w:r>
                              <w:r w:rsidRPr="00E6370A">
                                <w:rPr>
                                  <w:rFonts w:ascii="Arial" w:hAnsi="Arial" w:cs="Arial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Death of Ivan Ilyich</w:t>
                              </w:r>
                            </w:p>
                            <w:p w14:paraId="0984A8C1" w14:textId="77777777" w:rsidR="00EB27D6" w:rsidRPr="00E6370A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14AA351" w14:textId="77777777" w:rsidR="00EB27D6" w:rsidRPr="00E6370A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6370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A wildly immersive story, The Serpent will grip the reader from the outset and is a provocative and an-putdownable study of what it is to be human. </w:t>
                              </w:r>
                            </w:p>
                            <w:p w14:paraId="676844E6" w14:textId="77777777" w:rsidR="00EB27D6" w:rsidRPr="00E6370A" w:rsidRDefault="00EB27D6" w:rsidP="00EB27D6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262809AB" w14:textId="77777777" w:rsidR="00EB27D6" w:rsidRPr="00EB27D6" w:rsidRDefault="00EB27D6" w:rsidP="00EB27D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B27D6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Handsome HB with embossed linen cover and stunning printed endpapers. </w:t>
                              </w:r>
                            </w:p>
                            <w:p w14:paraId="69079DFD" w14:textId="77777777" w:rsidR="00EB27D6" w:rsidRPr="00EB27D6" w:rsidRDefault="00EB27D6" w:rsidP="00EB27D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B27D6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Part of centenary celebration of Gunn’s work supported by major PR campaign. </w:t>
                              </w:r>
                            </w:p>
                            <w:p w14:paraId="6444EDF1" w14:textId="77777777" w:rsidR="00EB27D6" w:rsidRPr="00EB27D6" w:rsidRDefault="00EB27D6" w:rsidP="00EB27D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B27D6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Newly commissioned introduction by prominent author and journalist Alan Taylor</w:t>
                              </w:r>
                            </w:p>
                            <w:p w14:paraId="018BC546" w14:textId="77777777" w:rsidR="00FD29EC" w:rsidRDefault="00FD29EC" w:rsidP="00FD29EC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75FCEEA9" w14:textId="77777777" w:rsidR="00EB27D6" w:rsidRPr="00B7342C" w:rsidRDefault="00EB27D6" w:rsidP="00EB27D6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734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One of the most important Scottish writers of the twentieth century ― </w:t>
                              </w:r>
                              <w:r w:rsidRPr="00B7342C">
                                <w:rPr>
                                  <w:rFonts w:ascii="Arial" w:hAnsi="Arial" w:cs="Arial"/>
                                  <w:i/>
                                  <w:iCs/>
                                  <w:sz w:val="20"/>
                                  <w:szCs w:val="20"/>
                                </w:rPr>
                                <w:t>TLS</w:t>
                              </w:r>
                            </w:p>
                            <w:p w14:paraId="035CB2BF" w14:textId="77777777" w:rsidR="00EB27D6" w:rsidRPr="00B7342C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6420BDA" w14:textId="77777777" w:rsidR="00EB27D6" w:rsidRPr="00B7342C" w:rsidRDefault="00EB27D6" w:rsidP="00EB27D6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734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Modern Scottish fiction reaches its highest peak in the novels of Neil M. Gunn... Like Hardy, and indeed Joyce... he transcends regionalism and acquires universality. ― </w:t>
                              </w:r>
                              <w:r w:rsidRPr="00B7342C">
                                <w:rPr>
                                  <w:rFonts w:ascii="Arial" w:hAnsi="Arial" w:cs="Arial"/>
                                  <w:i/>
                                  <w:iCs/>
                                  <w:sz w:val="20"/>
                                  <w:szCs w:val="20"/>
                                </w:rPr>
                                <w:t>The Scotsman</w:t>
                              </w:r>
                            </w:p>
                            <w:p w14:paraId="7ECD6217" w14:textId="77777777" w:rsidR="00EB27D6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2838F987" w14:textId="77777777" w:rsidR="00EB27D6" w:rsidRPr="00085BA3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85BA3">
                                <w:rPr>
                                  <w:rFonts w:ascii="Arial" w:hAnsi="Arial" w:cs="Arial"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>Neil Gunn has given us a wonderful body of work</w:t>
                              </w:r>
                              <w:r>
                                <w:rPr>
                                  <w:rFonts w:ascii="Arial" w:hAnsi="Arial" w:cs="Arial"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>…</w:t>
                              </w:r>
                              <w:r w:rsidRPr="00085BA3">
                                <w:rPr>
                                  <w:rFonts w:ascii="Arial" w:hAnsi="Arial" w:cs="Arial"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>the greatest achievement of its kind in modern Scottish literature ― </w:t>
                              </w:r>
                              <w:r w:rsidRPr="00085BA3">
                                <w:rPr>
                                  <w:rStyle w:val="a-text-italic"/>
                                  <w:rFonts w:ascii="Arial" w:hAnsi="Arial" w:cs="Arial"/>
                                  <w:i/>
                                  <w:iCs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>Hugh MacDiarmid</w:t>
                              </w:r>
                            </w:p>
                            <w:p w14:paraId="2CC97C8C" w14:textId="77777777" w:rsidR="00EB27D6" w:rsidRPr="00B7342C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8BBCBCB" w14:textId="77777777" w:rsidR="00EB27D6" w:rsidRPr="00D23EF4" w:rsidRDefault="00EB27D6" w:rsidP="00EB27D6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B7342C">
                                <w:rPr>
                                  <w:rFonts w:ascii="Arial" w:hAnsi="Arial" w:cs="Arial"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 xml:space="preserve">A brilliant novelist </w:t>
                              </w:r>
                              <w:r>
                                <w:rPr>
                                  <w:rFonts w:ascii="Arial" w:hAnsi="Arial" w:cs="Arial"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 xml:space="preserve">– </w:t>
                              </w:r>
                              <w:r w:rsidRPr="00B7342C">
                                <w:rPr>
                                  <w:rFonts w:ascii="Arial" w:hAnsi="Arial" w:cs="Arial"/>
                                  <w:i/>
                                  <w:iCs/>
                                  <w:color w:val="0F1111"/>
                                  <w:sz w:val="20"/>
                                  <w:szCs w:val="20"/>
                                  <w:shd w:val="clear" w:color="auto" w:fill="FFFFFF"/>
                                </w:rPr>
                                <w:t>Lewis Grassic Gibbon</w:t>
                              </w:r>
                            </w:p>
                            <w:p w14:paraId="14149DF8" w14:textId="77777777" w:rsidR="00EB27D6" w:rsidRPr="00AB5EEA" w:rsidRDefault="00EB27D6" w:rsidP="00FD29EC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6A1BB564" w14:textId="77777777" w:rsidR="00FD29EC" w:rsidRPr="00AB5EEA" w:rsidRDefault="00FD29EC" w:rsidP="00FD29EC">
                              <w:pPr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B5EEA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Related Titles</w:t>
                              </w:r>
                            </w:p>
                            <w:p w14:paraId="67F10BC0" w14:textId="7B77BCD4" w:rsidR="00FD29EC" w:rsidRPr="00AB5EEA" w:rsidRDefault="00541C07" w:rsidP="00FD29EC">
                              <w:pPr>
                                <w:spacing w:line="36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The Grey Coast HB</w:t>
                              </w:r>
                              <w:r w:rsidR="00FD29EC" w:rsidRPr="00AB5EEA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D29EC" w:rsidRPr="00AB5EEA"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ISBN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9781918204001</w:t>
                              </w:r>
                            </w:p>
                            <w:p w14:paraId="255CBF7C" w14:textId="4695C7D7" w:rsidR="00FD29EC" w:rsidRPr="00AB5EEA" w:rsidRDefault="00541C07" w:rsidP="00FD29EC">
                              <w:pPr>
                                <w:spacing w:line="36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Blood Hunt HB</w:t>
                              </w:r>
                              <w:r w:rsidR="00FD29EC" w:rsidRPr="00AB5EEA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D29EC" w:rsidRPr="00AB5EEA"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ISBN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9781918204018</w:t>
                              </w:r>
                            </w:p>
                            <w:p w14:paraId="6D0B226E" w14:textId="7B206987" w:rsidR="00AB5EEA" w:rsidRPr="00FD29EC" w:rsidRDefault="00AB5EEA" w:rsidP="00FD29EC">
                              <w:pPr>
                                <w:spacing w:line="36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66286" name="Straight Connector 2"/>
                        <wps:cNvCnPr/>
                        <wps:spPr>
                          <a:xfrm>
                            <a:off x="56243" y="0"/>
                            <a:ext cx="6742793" cy="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439637" name="Straight Connector 3"/>
                        <wps:cNvCnPr/>
                        <wps:spPr>
                          <a:xfrm>
                            <a:off x="2929845" y="0"/>
                            <a:ext cx="0" cy="7270320"/>
                          </a:xfrm>
                          <a:prstGeom prst="line">
                            <a:avLst/>
                          </a:prstGeom>
                          <a:ln w="22225" cap="rnd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A61597" id="Group 4" o:spid="_x0000_s1026" style="position:absolute;margin-left:-3.15pt;margin-top:15.35pt;width:544.9pt;height:613.5pt;z-index:251669504;mso-width-relative:margin;mso-height-relative:margin" coordorigin="-63" coordsize="69201,739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27301;width:28009;height:202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" filled="f" stroked="f" strokeweight=".5pt">
                  <v:textbox>
                    <w:txbxContent>
                      <w:p w14:paraId="3DC62F18" w14:textId="14917625" w:rsidR="00D52843" w:rsidRPr="00D76F01" w:rsidRDefault="00575640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ISBN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D76F01"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9781918204025</w:t>
                        </w:r>
                      </w:p>
                      <w:p w14:paraId="77098F4C" w14:textId="6958482A" w:rsidR="00575640" w:rsidRPr="00D76F01" w:rsidRDefault="00575640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PRICE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D76F01"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£</w:t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15.00</w:t>
                        </w:r>
                      </w:p>
                      <w:p w14:paraId="44CB3FCF" w14:textId="5AE8CFEA" w:rsidR="00575640" w:rsidRPr="00D76F01" w:rsidRDefault="00575640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PUBLICATION DATE</w:t>
                        </w:r>
                        <w:r w:rsidR="00D76F01"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21</w:t>
                        </w:r>
                        <w:r w:rsidR="00D76F01"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May</w:t>
                        </w:r>
                        <w:r w:rsidR="00D76F01"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2026</w:t>
                        </w:r>
                      </w:p>
                      <w:p w14:paraId="445BC2F0" w14:textId="77777777" w:rsidR="00D76F01" w:rsidRPr="00D76F01" w:rsidRDefault="00D76F01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FORMAT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Hardback</w:t>
                        </w:r>
                      </w:p>
                      <w:p w14:paraId="0F5249C2" w14:textId="68488A82" w:rsidR="00D76F01" w:rsidRPr="00D76F01" w:rsidRDefault="00D76F01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ILLUSTRATIONS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None</w:t>
                        </w:r>
                      </w:p>
                      <w:p w14:paraId="62E43F69" w14:textId="682394D0" w:rsidR="00D76F01" w:rsidRPr="00FD0274" w:rsidRDefault="00D76F01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EXTENT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8646F1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304</w:t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pages</w:t>
                        </w:r>
                      </w:p>
                      <w:p w14:paraId="6961983A" w14:textId="20AD7286" w:rsidR="00D76F01" w:rsidRPr="00D76F01" w:rsidRDefault="00D76F01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CATEGORY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Fiction</w:t>
                        </w:r>
                      </w:p>
                      <w:p w14:paraId="6019D74A" w14:textId="00978B32" w:rsidR="00D76F01" w:rsidRPr="00D76F01" w:rsidRDefault="00D76F01" w:rsidP="00D76F01">
                        <w:pPr>
                          <w:spacing w:after="40" w:line="360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BIC CATEGORY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FB</w:t>
                        </w:r>
                      </w:p>
                      <w:p w14:paraId="5A651323" w14:textId="7DA7A44B" w:rsidR="00D76F01" w:rsidRPr="00FD0274" w:rsidRDefault="00D76F01" w:rsidP="00D76F01">
                        <w:pPr>
                          <w:spacing w:after="40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SIZE (h x w)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198</w:t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x </w:t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129</w:t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mm</w:t>
                        </w:r>
                      </w:p>
                      <w:p w14:paraId="729C1D13" w14:textId="74545FFE" w:rsidR="00D76F01" w:rsidRPr="00FD0274" w:rsidRDefault="00D76F01" w:rsidP="00D76F01">
                        <w:pPr>
                          <w:spacing w:after="40" w:line="276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ab/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ab/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ab/>
                          <w:t>7.7</w:t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9</w:t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x 5.</w:t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07</w:t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in</w:t>
                        </w:r>
                      </w:p>
                      <w:p w14:paraId="6A14494D" w14:textId="2FC6FD5B" w:rsidR="00D76F01" w:rsidRPr="00D76F01" w:rsidRDefault="00D76F01" w:rsidP="00D76F01">
                        <w:pPr>
                          <w:spacing w:after="40" w:line="276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>RIGHTS</w:t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D76F01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16"/>
                            <w:szCs w:val="16"/>
                          </w:rPr>
                          <w:tab/>
                        </w:r>
                        <w:r w:rsidRPr="00FD027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WORLD</w:t>
                        </w:r>
                      </w:p>
                    </w:txbxContent>
                  </v:textbox>
                </v:shape>
                <v:shape id="Text Box 1" o:spid="_x0000_s1028" type="#_x0000_t202" style="position:absolute;left:-63;top:53685;width:27431;height:1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" filled="f" stroked="f" strokeweight=".5pt">
                  <v:textbox>
                    <w:txbxContent>
                      <w:p w14:paraId="505D9943" w14:textId="77777777" w:rsidR="00FD29EC" w:rsidRDefault="00FD29EC" w:rsidP="00FD29EC">
                        <w:pPr>
                          <w:spacing w:after="120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Author Information</w:t>
                        </w:r>
                      </w:p>
                      <w:p w14:paraId="355ACC9B" w14:textId="039B7B70" w:rsidR="00FD29EC" w:rsidRDefault="003626BB" w:rsidP="003626BB">
                        <w:pPr>
                          <w:autoSpaceDE w:val="0"/>
                          <w:autoSpaceDN w:val="0"/>
                          <w:adjustRightInd w:val="0"/>
                          <w:spacing w:after="120"/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pPr>
                        <w:r w:rsidRPr="00197E09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>Neil Gunn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 xml:space="preserve"> is the author of more than 20 </w:t>
                        </w:r>
                        <w:r w:rsidR="000158C5"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>works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 xml:space="preserve"> of fiction and memoir. He was born in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>Dunbeath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>, Caithness and lived, worked, and wrote about life in the Highlands.</w:t>
                        </w:r>
                      </w:p>
                      <w:p w14:paraId="75D1D437" w14:textId="11105C38" w:rsidR="003626BB" w:rsidRPr="003626BB" w:rsidRDefault="003626BB" w:rsidP="003626BB">
                        <w:pPr>
                          <w:autoSpaceDE w:val="0"/>
                          <w:autoSpaceDN w:val="0"/>
                          <w:adjustRightInd w:val="0"/>
                          <w:spacing w:after="120"/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 xml:space="preserve">Alan Taylor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  <w:t>is an author and journalist, former deputy and managing editor at The Scotsman and writer-at-large for the Sunday Herald. He lives in the Scottish Borders.</w:t>
                        </w:r>
                      </w:p>
                    </w:txbxContent>
                  </v:textbox>
                </v:shape>
                <v:shape id="Text Box 1" o:spid="_x0000_s1029" type="#_x0000_t202" style="position:absolute;left:30176;width:38962;height:73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" filled="f" stroked="f" strokeweight=".5pt">
                  <v:textbox>
                    <w:txbxContent>
                      <w:p w14:paraId="37EEE024" w14:textId="411B7A2B" w:rsidR="00FD29EC" w:rsidRPr="00E75356" w:rsidRDefault="0015754D" w:rsidP="00FD29EC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64"/>
                            <w:szCs w:val="6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64"/>
                            <w:szCs w:val="64"/>
                          </w:rPr>
                          <w:t xml:space="preserve">The </w:t>
                        </w:r>
                        <w:r w:rsidR="00191D75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64"/>
                            <w:szCs w:val="64"/>
                          </w:rPr>
                          <w:t>Serpent</w:t>
                        </w:r>
                      </w:p>
                      <w:p w14:paraId="62199626" w14:textId="77777777" w:rsidR="00FD0274" w:rsidRDefault="0015754D" w:rsidP="00FD29EC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28"/>
                            <w:szCs w:val="28"/>
                          </w:rPr>
                        </w:pPr>
                        <w:r w:rsidRPr="00FD29EC"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28"/>
                            <w:szCs w:val="28"/>
                          </w:rPr>
                          <w:t>Neil M Gunn</w:t>
                        </w:r>
                      </w:p>
                      <w:p w14:paraId="38D10D1B" w14:textId="732C0048" w:rsidR="00E75356" w:rsidRPr="00E75356" w:rsidRDefault="00E75356" w:rsidP="00FD29EC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747474" w:themeColor="background2" w:themeShade="80"/>
                            <w:sz w:val="22"/>
                            <w:szCs w:val="22"/>
                          </w:rPr>
                          <w:t xml:space="preserve">Introduction by Alan Taylor </w:t>
                        </w:r>
                      </w:p>
                      <w:p w14:paraId="0AA21E2D" w14:textId="77777777" w:rsidR="00B93E67" w:rsidRPr="00AB5EEA" w:rsidRDefault="00B93E67" w:rsidP="00FD29EC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5C145348" w14:textId="77777777" w:rsidR="00EB27D6" w:rsidRPr="00E6370A" w:rsidRDefault="00EB27D6" w:rsidP="00EB27D6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6370A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An old man living at the height of his powers of recall and memory tells the story of his life on the day of his death from the vantage point on a hill above the village where he was born.  </w:t>
                        </w:r>
                      </w:p>
                      <w:p w14:paraId="12CBD424" w14:textId="77777777" w:rsidR="00EB27D6" w:rsidRPr="00E6370A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30961A88" w14:textId="457187A1" w:rsidR="00EB27D6" w:rsidRPr="00E6370A" w:rsidRDefault="00EB27D6" w:rsidP="00EB27D6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6370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Quietly narrated and yet raging with will and the passion of youth, this is a novel about fathers and sons, hope and hope’s death, and how we might live in the world before leaving it. In the company of such masterpieces as Seethaler’s</w:t>
                        </w:r>
                        <w:r w:rsidRPr="00E6370A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 A Whole Life</w:t>
                        </w:r>
                        <w:r w:rsidRPr="00E6370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and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E6370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Tolstoy’s The</w:t>
                        </w:r>
                        <w:r w:rsidRPr="00E6370A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 Death of Ivan Ilyich</w:t>
                        </w:r>
                      </w:p>
                      <w:p w14:paraId="0984A8C1" w14:textId="77777777" w:rsidR="00EB27D6" w:rsidRPr="00E6370A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14AA351" w14:textId="77777777" w:rsidR="00EB27D6" w:rsidRPr="00E6370A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6370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wildly immersive story, The Serpent will grip the reader from the outset and is a provocative and an-putdownable study of what it is to be human. </w:t>
                        </w:r>
                      </w:p>
                      <w:p w14:paraId="676844E6" w14:textId="77777777" w:rsidR="00EB27D6" w:rsidRPr="00E6370A" w:rsidRDefault="00EB27D6" w:rsidP="00EB27D6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62809AB" w14:textId="77777777" w:rsidR="00EB27D6" w:rsidRPr="00EB27D6" w:rsidRDefault="00EB27D6" w:rsidP="00EB27D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B27D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Handsome HB with embossed linen cover and stunning printed endpapers. </w:t>
                        </w:r>
                      </w:p>
                      <w:p w14:paraId="69079DFD" w14:textId="77777777" w:rsidR="00EB27D6" w:rsidRPr="00EB27D6" w:rsidRDefault="00EB27D6" w:rsidP="00EB27D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B27D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Part of centenary celebration of Gunn’s work supported by major PR campaign. </w:t>
                        </w:r>
                      </w:p>
                      <w:p w14:paraId="6444EDF1" w14:textId="77777777" w:rsidR="00EB27D6" w:rsidRPr="00EB27D6" w:rsidRDefault="00EB27D6" w:rsidP="00EB27D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B27D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Newly commissioned introduction by prominent author and journalist Alan Taylor</w:t>
                        </w:r>
                      </w:p>
                      <w:p w14:paraId="018BC546" w14:textId="77777777" w:rsidR="00FD29EC" w:rsidRDefault="00FD29EC" w:rsidP="00FD29EC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75FCEEA9" w14:textId="77777777" w:rsidR="00EB27D6" w:rsidRPr="00B7342C" w:rsidRDefault="00EB27D6" w:rsidP="00EB27D6">
                        <w:pP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734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One of the most important Scottish writers of the twentieth century ― </w:t>
                        </w:r>
                        <w:r w:rsidRPr="00B7342C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TLS</w:t>
                        </w:r>
                      </w:p>
                      <w:p w14:paraId="035CB2BF" w14:textId="77777777" w:rsidR="00EB27D6" w:rsidRPr="00B7342C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16420BDA" w14:textId="77777777" w:rsidR="00EB27D6" w:rsidRPr="00B7342C" w:rsidRDefault="00EB27D6" w:rsidP="00EB27D6">
                        <w:pP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734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Modern Scottish fiction reaches its highest peak in the novels of Neil M. Gunn... Like Hardy, and indeed Joyce... he transcends regionalism and acquires universality. ― </w:t>
                        </w:r>
                        <w:r w:rsidRPr="00B7342C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The Scotsman</w:t>
                        </w:r>
                      </w:p>
                      <w:p w14:paraId="7ECD6217" w14:textId="77777777" w:rsidR="00EB27D6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2838F987" w14:textId="77777777" w:rsidR="00EB27D6" w:rsidRPr="00085BA3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085BA3">
                          <w:rPr>
                            <w:rFonts w:ascii="Arial" w:hAnsi="Arial" w:cs="Arial"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>Neil Gunn has given us a wonderful body of work</w:t>
                        </w:r>
                        <w:r>
                          <w:rPr>
                            <w:rFonts w:ascii="Arial" w:hAnsi="Arial" w:cs="Arial"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>…</w:t>
                        </w:r>
                        <w:r w:rsidRPr="00085BA3">
                          <w:rPr>
                            <w:rFonts w:ascii="Arial" w:hAnsi="Arial" w:cs="Arial"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>the greatest achievement of its kind in modern Scottish literature ― </w:t>
                        </w:r>
                        <w:r w:rsidRPr="00085BA3">
                          <w:rPr>
                            <w:rStyle w:val="a-text-italic"/>
                            <w:rFonts w:ascii="Arial" w:hAnsi="Arial" w:cs="Arial"/>
                            <w:i/>
                            <w:iCs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>Hugh MacDiarmid</w:t>
                        </w:r>
                      </w:p>
                      <w:p w14:paraId="2CC97C8C" w14:textId="77777777" w:rsidR="00EB27D6" w:rsidRPr="00B7342C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8BBCBCB" w14:textId="77777777" w:rsidR="00EB27D6" w:rsidRPr="00D23EF4" w:rsidRDefault="00EB27D6" w:rsidP="00EB27D6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B7342C">
                          <w:rPr>
                            <w:rFonts w:ascii="Arial" w:hAnsi="Arial" w:cs="Arial"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 xml:space="preserve">A brilliant novelist </w:t>
                        </w:r>
                        <w:r>
                          <w:rPr>
                            <w:rFonts w:ascii="Arial" w:hAnsi="Arial" w:cs="Arial"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 xml:space="preserve">– </w:t>
                        </w:r>
                        <w:r w:rsidRPr="00B7342C">
                          <w:rPr>
                            <w:rFonts w:ascii="Arial" w:hAnsi="Arial" w:cs="Arial"/>
                            <w:i/>
                            <w:iCs/>
                            <w:color w:val="0F1111"/>
                            <w:sz w:val="20"/>
                            <w:szCs w:val="20"/>
                            <w:shd w:val="clear" w:color="auto" w:fill="FFFFFF"/>
                          </w:rPr>
                          <w:t>Lewis Grassic Gibbon</w:t>
                        </w:r>
                      </w:p>
                      <w:p w14:paraId="14149DF8" w14:textId="77777777" w:rsidR="00EB27D6" w:rsidRPr="00AB5EEA" w:rsidRDefault="00EB27D6" w:rsidP="00FD29EC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6A1BB564" w14:textId="77777777" w:rsidR="00FD29EC" w:rsidRPr="00AB5EEA" w:rsidRDefault="00FD29EC" w:rsidP="00FD29EC">
                        <w:pPr>
                          <w:spacing w:line="36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B5EEA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Related Titles</w:t>
                        </w:r>
                      </w:p>
                      <w:p w14:paraId="67F10BC0" w14:textId="7B77BCD4" w:rsidR="00FD29EC" w:rsidRPr="00AB5EEA" w:rsidRDefault="00541C07" w:rsidP="00FD29EC">
                        <w:pPr>
                          <w:spacing w:line="360" w:lineRule="auto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The Grey Coast HB</w:t>
                        </w:r>
                        <w:r w:rsidR="00FD29EC" w:rsidRPr="00AB5EEA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FD29EC" w:rsidRPr="00AB5EEA"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  <w:t xml:space="preserve">ISBN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  <w:t>9781918204001</w:t>
                        </w:r>
                      </w:p>
                      <w:p w14:paraId="255CBF7C" w14:textId="4695C7D7" w:rsidR="00FD29EC" w:rsidRPr="00AB5EEA" w:rsidRDefault="00541C07" w:rsidP="00FD29EC">
                        <w:pPr>
                          <w:spacing w:line="360" w:lineRule="auto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Blood Hunt HB</w:t>
                        </w:r>
                        <w:r w:rsidR="00FD29EC" w:rsidRPr="00AB5EEA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FD29EC" w:rsidRPr="00AB5EEA"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  <w:t xml:space="preserve">ISBN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  <w:t>9781918204018</w:t>
                        </w:r>
                      </w:p>
                      <w:p w14:paraId="6D0B226E" w14:textId="7B206987" w:rsidR="00AB5EEA" w:rsidRPr="00FD29EC" w:rsidRDefault="00AB5EEA" w:rsidP="00FD29EC">
                        <w:pPr>
                          <w:spacing w:line="360" w:lineRule="auto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line id="Straight Connector 2" o:spid="_x0000_s1030" style="position:absolute;visibility:visible;mso-wrap-style:square" from="562,0" to="6799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" strokecolor="#737373 [1614]" strokeweight="1.5pt">
                  <v:stroke dashstyle="1 1" joinstyle="miter" endcap="round"/>
                </v:line>
                <v:line id="Straight Connector 3" o:spid="_x0000_s1031" style="position:absolute;visibility:visible;mso-wrap-style:square" from="29298,0" to="29298,727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" strokecolor="#737373 [1614]" strokeweight="1.75pt">
                  <v:stroke dashstyle="1 1" joinstyle="miter" endcap="round"/>
                </v:line>
              </v:group>
            </w:pict>
          </mc:Fallback>
        </mc:AlternateContent>
      </w:r>
      <w:r w:rsidR="00D52843" w:rsidRPr="00575640">
        <w:rPr>
          <w:rFonts w:ascii="Arial" w:hAnsi="Arial" w:cs="Arial"/>
          <w:b/>
          <w:bCs/>
          <w:color w:val="747474" w:themeColor="background2" w:themeShade="80"/>
        </w:rPr>
        <w:t>Advanced Information Sheet</w:t>
      </w:r>
    </w:p>
    <w:p w14:paraId="43446F4A" w14:textId="0597504F" w:rsidR="00575640" w:rsidRDefault="001241E2" w:rsidP="00C85426">
      <w:pPr>
        <w:spacing w:after="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1AAEE199" wp14:editId="52458CB5">
            <wp:simplePos x="0" y="0"/>
            <wp:positionH relativeFrom="column">
              <wp:posOffset>267970</wp:posOffset>
            </wp:positionH>
            <wp:positionV relativeFrom="paragraph">
              <wp:posOffset>151130</wp:posOffset>
            </wp:positionV>
            <wp:extent cx="1849120" cy="2616835"/>
            <wp:effectExtent l="0" t="0" r="0" b="0"/>
            <wp:wrapSquare wrapText="bothSides"/>
            <wp:docPr id="1491052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52911" name="Picture 14910529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E3D5B" w14:textId="21BB179F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7348CE0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60D256C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16174FA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72D1855E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AF64C39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05D72843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A304811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194970B8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317613B1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19DE46C5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7F4DA265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05BEAAF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41472E4A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2C7AA3E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0DAF2CE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0AA179FE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FD1BEBE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5C8F6513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04257308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BBAA750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32B184C0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5F3E87AD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7CE7CE16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3DA24D1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42C34576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584C8A0C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0B58C175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70269D6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2A329C1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885CA59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FB08E20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3493AA4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4B5B7753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0EFD8B83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2FDDEAB2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F817ACA" w14:textId="77777777" w:rsidR="00382964" w:rsidRDefault="00382964" w:rsidP="00C85426">
      <w:pPr>
        <w:spacing w:after="40"/>
        <w:rPr>
          <w:rFonts w:ascii="Arial" w:hAnsi="Arial" w:cs="Arial"/>
          <w:b/>
          <w:bCs/>
        </w:rPr>
      </w:pPr>
    </w:p>
    <w:p w14:paraId="55508633" w14:textId="77777777" w:rsidR="00D52843" w:rsidRDefault="00575640" w:rsidP="00C85426">
      <w:pPr>
        <w:spacing w:after="40"/>
        <w:rPr>
          <w:rFonts w:ascii="Arial" w:hAnsi="Arial" w:cs="Arial"/>
          <w:b/>
          <w:bCs/>
        </w:rPr>
      </w:pPr>
      <w:r w:rsidRPr="00C8542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6D5494" wp14:editId="1B528BC2">
                <wp:simplePos x="0" y="0"/>
                <wp:positionH relativeFrom="column">
                  <wp:posOffset>-44106</wp:posOffset>
                </wp:positionH>
                <wp:positionV relativeFrom="paragraph">
                  <wp:posOffset>7853726</wp:posOffset>
                </wp:positionV>
                <wp:extent cx="6452999" cy="0"/>
                <wp:effectExtent l="12700" t="12700" r="24130" b="12700"/>
                <wp:wrapNone/>
                <wp:docPr id="10317593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2999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7130EB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5pt,618.4pt" to="504.65pt,61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" strokecolor="#737373 [1614]" strokeweight="1.5pt">
                <v:stroke dashstyle="1 1" joinstyle="miter" endcap="round"/>
              </v:line>
            </w:pict>
          </mc:Fallback>
        </mc:AlternateContent>
      </w:r>
    </w:p>
    <w:p w14:paraId="0D39453F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92238E2" w14:textId="77777777" w:rsidR="00575640" w:rsidRDefault="00575640" w:rsidP="00C85426">
      <w:pPr>
        <w:spacing w:after="40"/>
        <w:rPr>
          <w:rFonts w:ascii="Arial" w:hAnsi="Arial" w:cs="Arial"/>
          <w:b/>
          <w:bCs/>
        </w:rPr>
      </w:pPr>
    </w:p>
    <w:p w14:paraId="60ED1C61" w14:textId="77777777" w:rsidR="00575640" w:rsidRDefault="00AB3BAF" w:rsidP="00575640">
      <w:pPr>
        <w:pStyle w:val="Footer"/>
        <w:rPr>
          <w:rFonts w:ascii="Arial" w:hAnsi="Arial" w:cs="Arial"/>
          <w:b/>
          <w:bCs/>
          <w:color w:val="000000" w:themeColor="text1"/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C84AB9" wp14:editId="46E76C5B">
                <wp:simplePos x="0" y="0"/>
                <wp:positionH relativeFrom="column">
                  <wp:posOffset>0</wp:posOffset>
                </wp:positionH>
                <wp:positionV relativeFrom="paragraph">
                  <wp:posOffset>83128</wp:posOffset>
                </wp:positionV>
                <wp:extent cx="6742496" cy="0"/>
                <wp:effectExtent l="0" t="0" r="0" b="0"/>
                <wp:wrapNone/>
                <wp:docPr id="19039968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2496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20C90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55pt" to="530.9pt,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" strokecolor="#737373 [1614]" strokeweight="1.5pt">
                <v:stroke dashstyle="1 1" joinstyle="miter" endcap="round"/>
              </v:line>
            </w:pict>
          </mc:Fallback>
        </mc:AlternateContent>
      </w:r>
    </w:p>
    <w:p w14:paraId="03668CC2" w14:textId="77777777" w:rsidR="00575640" w:rsidRDefault="00575640" w:rsidP="00AB3BAF">
      <w:pPr>
        <w:pStyle w:val="Footer"/>
        <w:jc w:val="center"/>
        <w:rPr>
          <w:rFonts w:ascii="Arial" w:hAnsi="Arial" w:cs="Arial"/>
          <w:b/>
          <w:bCs/>
          <w:color w:val="000000" w:themeColor="text1"/>
          <w:sz w:val="13"/>
          <w:szCs w:val="13"/>
        </w:rPr>
      </w:pPr>
    </w:p>
    <w:p w14:paraId="1032A7F3" w14:textId="77777777" w:rsidR="00575640" w:rsidRPr="0087046C" w:rsidRDefault="00575640" w:rsidP="00382964">
      <w:pPr>
        <w:pStyle w:val="Footer"/>
        <w:rPr>
          <w:rFonts w:ascii="Arial" w:hAnsi="Arial" w:cs="Arial"/>
          <w:b/>
          <w:bCs/>
          <w:color w:val="000000" w:themeColor="text1"/>
          <w:sz w:val="14"/>
          <w:szCs w:val="14"/>
        </w:rPr>
      </w:pPr>
      <w:r w:rsidRPr="0087046C">
        <w:rPr>
          <w:rFonts w:ascii="Arial" w:hAnsi="Arial" w:cs="Arial"/>
          <w:b/>
          <w:bCs/>
          <w:color w:val="000000" w:themeColor="text1"/>
          <w:sz w:val="14"/>
          <w:szCs w:val="14"/>
        </w:rPr>
        <w:t>North House Press, The Grey House, Dalreavoch, IV28 3YF Telephone +44 (0)7768994332, Email:</w:t>
      </w:r>
      <w:r w:rsidR="006157C4">
        <w:rPr>
          <w:rFonts w:ascii="Arial" w:hAnsi="Arial" w:cs="Arial"/>
          <w:b/>
          <w:bCs/>
          <w:color w:val="000000" w:themeColor="text1"/>
          <w:sz w:val="14"/>
          <w:szCs w:val="14"/>
        </w:rPr>
        <w:t xml:space="preserve"> </w:t>
      </w:r>
      <w:hyperlink r:id="rId10" w:history="1">
        <w:r w:rsidR="006157C4" w:rsidRPr="00D05C27">
          <w:rPr>
            <w:rStyle w:val="Hyperlink"/>
            <w:rFonts w:ascii="Arial" w:hAnsi="Arial" w:cs="Arial"/>
            <w:b/>
            <w:bCs/>
            <w:sz w:val="14"/>
            <w:szCs w:val="14"/>
          </w:rPr>
          <w:t>david@northhousepress.co.uk</w:t>
        </w:r>
      </w:hyperlink>
      <w:r w:rsidR="006157C4">
        <w:rPr>
          <w:rFonts w:ascii="Arial" w:hAnsi="Arial" w:cs="Arial"/>
          <w:b/>
          <w:bCs/>
          <w:color w:val="000000" w:themeColor="text1"/>
          <w:sz w:val="14"/>
          <w:szCs w:val="14"/>
        </w:rPr>
        <w:t xml:space="preserve"> www. northhousepress.com</w:t>
      </w:r>
    </w:p>
    <w:sectPr w:rsidR="00575640" w:rsidRPr="0087046C" w:rsidSect="005756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D183" w14:textId="77777777" w:rsidR="00BB2998" w:rsidRDefault="00BB2998" w:rsidP="00D52843">
      <w:r>
        <w:separator/>
      </w:r>
    </w:p>
  </w:endnote>
  <w:endnote w:type="continuationSeparator" w:id="0">
    <w:p w14:paraId="33E39112" w14:textId="77777777" w:rsidR="00BB2998" w:rsidRDefault="00BB2998" w:rsidP="00D5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4183" w14:textId="77777777" w:rsidR="00BB2998" w:rsidRDefault="00BB2998" w:rsidP="00D52843">
      <w:r>
        <w:separator/>
      </w:r>
    </w:p>
  </w:footnote>
  <w:footnote w:type="continuationSeparator" w:id="0">
    <w:p w14:paraId="301DBE22" w14:textId="77777777" w:rsidR="00BB2998" w:rsidRDefault="00BB2998" w:rsidP="00D52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99A"/>
    <w:multiLevelType w:val="hybridMultilevel"/>
    <w:tmpl w:val="D8C8F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67004"/>
    <w:multiLevelType w:val="multilevel"/>
    <w:tmpl w:val="5F1075CC"/>
    <w:styleLink w:val="CurrentList4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F454895"/>
    <w:multiLevelType w:val="hybridMultilevel"/>
    <w:tmpl w:val="A50AF144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6E715C4"/>
    <w:multiLevelType w:val="multilevel"/>
    <w:tmpl w:val="5F1075CC"/>
    <w:styleLink w:val="CurrentList3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355C4B32"/>
    <w:multiLevelType w:val="multilevel"/>
    <w:tmpl w:val="A28AF9E0"/>
    <w:styleLink w:val="CurrentList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60926"/>
    <w:multiLevelType w:val="multilevel"/>
    <w:tmpl w:val="5F1075CC"/>
    <w:styleLink w:val="CurrentList5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600B3F5A"/>
    <w:multiLevelType w:val="multilevel"/>
    <w:tmpl w:val="5F1075CC"/>
    <w:styleLink w:val="CurrentList2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609F7B41"/>
    <w:multiLevelType w:val="hybridMultilevel"/>
    <w:tmpl w:val="B3A6611C"/>
    <w:lvl w:ilvl="0" w:tplc="C5CEE704">
      <w:start w:val="1"/>
      <w:numFmt w:val="bullet"/>
      <w:lvlText w:val=""/>
      <w:lvlJc w:val="left"/>
      <w:pPr>
        <w:ind w:left="62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2686F"/>
    <w:multiLevelType w:val="multilevel"/>
    <w:tmpl w:val="5F1075CC"/>
    <w:styleLink w:val="CurrentList1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1407805000">
    <w:abstractNumId w:val="2"/>
  </w:num>
  <w:num w:numId="2" w16cid:durableId="861356832">
    <w:abstractNumId w:val="8"/>
  </w:num>
  <w:num w:numId="3" w16cid:durableId="630328159">
    <w:abstractNumId w:val="6"/>
  </w:num>
  <w:num w:numId="4" w16cid:durableId="787546880">
    <w:abstractNumId w:val="3"/>
  </w:num>
  <w:num w:numId="5" w16cid:durableId="656424885">
    <w:abstractNumId w:val="1"/>
  </w:num>
  <w:num w:numId="6" w16cid:durableId="511917185">
    <w:abstractNumId w:val="5"/>
  </w:num>
  <w:num w:numId="7" w16cid:durableId="560945243">
    <w:abstractNumId w:val="7"/>
  </w:num>
  <w:num w:numId="8" w16cid:durableId="71707619">
    <w:abstractNumId w:val="4"/>
  </w:num>
  <w:num w:numId="9" w16cid:durableId="105095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75"/>
    <w:rsid w:val="000158C5"/>
    <w:rsid w:val="0011719B"/>
    <w:rsid w:val="001241E2"/>
    <w:rsid w:val="0015754D"/>
    <w:rsid w:val="00191D75"/>
    <w:rsid w:val="00210637"/>
    <w:rsid w:val="00210C31"/>
    <w:rsid w:val="002942C7"/>
    <w:rsid w:val="00304708"/>
    <w:rsid w:val="0031082D"/>
    <w:rsid w:val="003626BB"/>
    <w:rsid w:val="00382964"/>
    <w:rsid w:val="003960A4"/>
    <w:rsid w:val="00541C07"/>
    <w:rsid w:val="00575640"/>
    <w:rsid w:val="006157C4"/>
    <w:rsid w:val="00654FF3"/>
    <w:rsid w:val="00695412"/>
    <w:rsid w:val="00696625"/>
    <w:rsid w:val="007339A9"/>
    <w:rsid w:val="00751988"/>
    <w:rsid w:val="007E48EA"/>
    <w:rsid w:val="00830B61"/>
    <w:rsid w:val="008646F1"/>
    <w:rsid w:val="0087046C"/>
    <w:rsid w:val="008C1ED2"/>
    <w:rsid w:val="008C2833"/>
    <w:rsid w:val="00AB3518"/>
    <w:rsid w:val="00AB3BAF"/>
    <w:rsid w:val="00AB5EEA"/>
    <w:rsid w:val="00B40896"/>
    <w:rsid w:val="00B60DCB"/>
    <w:rsid w:val="00B71BBA"/>
    <w:rsid w:val="00B93E67"/>
    <w:rsid w:val="00BB2998"/>
    <w:rsid w:val="00C85426"/>
    <w:rsid w:val="00D52843"/>
    <w:rsid w:val="00D76F01"/>
    <w:rsid w:val="00D97A05"/>
    <w:rsid w:val="00E75356"/>
    <w:rsid w:val="00EB27D6"/>
    <w:rsid w:val="00EC61E5"/>
    <w:rsid w:val="00FD0274"/>
    <w:rsid w:val="00FD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22B0"/>
  <w15:chartTrackingRefBased/>
  <w15:docId w15:val="{FFD7DE88-C614-8D4D-ACCC-AB21CE73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274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74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8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843"/>
  </w:style>
  <w:style w:type="paragraph" w:styleId="Footer">
    <w:name w:val="footer"/>
    <w:basedOn w:val="Normal"/>
    <w:link w:val="FooterChar"/>
    <w:uiPriority w:val="99"/>
    <w:unhideWhenUsed/>
    <w:rsid w:val="00D528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843"/>
  </w:style>
  <w:style w:type="character" w:styleId="Hyperlink">
    <w:name w:val="Hyperlink"/>
    <w:basedOn w:val="DefaultParagraphFont"/>
    <w:uiPriority w:val="99"/>
    <w:unhideWhenUsed/>
    <w:rsid w:val="00C85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42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4708"/>
    <w:pPr>
      <w:numPr>
        <w:numId w:val="2"/>
      </w:numPr>
    </w:pPr>
  </w:style>
  <w:style w:type="numbering" w:customStyle="1" w:styleId="CurrentList2">
    <w:name w:val="Current List2"/>
    <w:uiPriority w:val="99"/>
    <w:rsid w:val="00B71BBA"/>
    <w:pPr>
      <w:numPr>
        <w:numId w:val="3"/>
      </w:numPr>
    </w:pPr>
  </w:style>
  <w:style w:type="numbering" w:customStyle="1" w:styleId="CurrentList3">
    <w:name w:val="Current List3"/>
    <w:uiPriority w:val="99"/>
    <w:rsid w:val="00B71BBA"/>
    <w:pPr>
      <w:numPr>
        <w:numId w:val="4"/>
      </w:numPr>
    </w:pPr>
  </w:style>
  <w:style w:type="numbering" w:customStyle="1" w:styleId="CurrentList4">
    <w:name w:val="Current List4"/>
    <w:uiPriority w:val="99"/>
    <w:rsid w:val="002942C7"/>
    <w:pPr>
      <w:numPr>
        <w:numId w:val="5"/>
      </w:numPr>
    </w:pPr>
  </w:style>
  <w:style w:type="numbering" w:customStyle="1" w:styleId="CurrentList5">
    <w:name w:val="Current List5"/>
    <w:uiPriority w:val="99"/>
    <w:rsid w:val="002942C7"/>
    <w:pPr>
      <w:numPr>
        <w:numId w:val="6"/>
      </w:numPr>
    </w:pPr>
  </w:style>
  <w:style w:type="numbering" w:customStyle="1" w:styleId="CurrentList6">
    <w:name w:val="Current List6"/>
    <w:uiPriority w:val="99"/>
    <w:rsid w:val="00AB5EEA"/>
    <w:pPr>
      <w:numPr>
        <w:numId w:val="8"/>
      </w:numPr>
    </w:pPr>
  </w:style>
  <w:style w:type="character" w:customStyle="1" w:styleId="a-text-italic">
    <w:name w:val="a-text-italic"/>
    <w:basedOn w:val="DefaultParagraphFont"/>
    <w:rsid w:val="00EB2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avid@northhousepress.co.u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therine/Desktop/North%20House%20Press/Advanced%20Information%20Sheet%20template%20-%20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C998C5-02DF-1342-9503-F0828AE7B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Advanced Information Sheet template - final.dotx</Template>
  <TotalTime>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Graham</cp:lastModifiedBy>
  <cp:revision>2</cp:revision>
  <dcterms:created xsi:type="dcterms:W3CDTF">2025-09-13T18:03:00Z</dcterms:created>
  <dcterms:modified xsi:type="dcterms:W3CDTF">2025-09-13T18:03:00Z</dcterms:modified>
</cp:coreProperties>
</file>